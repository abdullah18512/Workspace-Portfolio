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2F95841" w14:textId="5E01AF63" w:rsidR="14F1EBAD" w:rsidRDefault="0070537A" w:rsidP="5BD81678">
      <w:pPr>
        <w:pStyle w:val="Title"/>
      </w:pPr>
      <w:r>
        <w:t>Muhammad ABdullah Nadeem</w:t>
      </w:r>
    </w:p>
    <w:p w14:paraId="02D5B264" w14:textId="5B2957DB" w:rsidR="00537D35" w:rsidRPr="009B782A" w:rsidRDefault="0070537A" w:rsidP="009B782A">
      <w:pPr>
        <w:pStyle w:val="Subtitle"/>
        <w:spacing w:line="240" w:lineRule="auto"/>
        <w:rPr>
          <w:sz w:val="24"/>
          <w:szCs w:val="28"/>
        </w:rPr>
      </w:pPr>
      <w:r w:rsidRPr="009B782A">
        <w:rPr>
          <w:sz w:val="24"/>
          <w:szCs w:val="28"/>
        </w:rPr>
        <w:t>abdvl.n18@gmail.com |</w:t>
      </w:r>
      <w:hyperlink r:id="rId10" w:history="1">
        <w:r w:rsidRPr="009B782A">
          <w:rPr>
            <w:rStyle w:val="Hyperlink"/>
            <w:sz w:val="24"/>
            <w:szCs w:val="28"/>
          </w:rPr>
          <w:t>LinkedIn</w:t>
        </w:r>
      </w:hyperlink>
      <w:r w:rsidRPr="009B782A">
        <w:rPr>
          <w:sz w:val="24"/>
          <w:szCs w:val="28"/>
        </w:rPr>
        <w:t xml:space="preserve"> | </w:t>
      </w:r>
      <w:hyperlink r:id="rId11" w:history="1">
        <w:r w:rsidRPr="009B782A">
          <w:rPr>
            <w:rStyle w:val="Hyperlink"/>
            <w:sz w:val="24"/>
            <w:szCs w:val="28"/>
          </w:rPr>
          <w:t>GitHub</w:t>
        </w:r>
      </w:hyperlink>
      <w:r w:rsidRPr="009B782A">
        <w:rPr>
          <w:sz w:val="24"/>
          <w:szCs w:val="28"/>
        </w:rPr>
        <w:t xml:space="preserve"> </w:t>
      </w:r>
    </w:p>
    <w:p w14:paraId="46A13FA6" w14:textId="77777777" w:rsidR="00537D35" w:rsidRPr="009B782A" w:rsidRDefault="00537D35" w:rsidP="009B782A">
      <w:pPr>
        <w:pStyle w:val="Subtitle"/>
        <w:spacing w:line="240" w:lineRule="auto"/>
        <w:rPr>
          <w:sz w:val="24"/>
          <w:szCs w:val="28"/>
        </w:rPr>
      </w:pPr>
    </w:p>
    <w:tbl>
      <w:tblPr>
        <w:tblpPr w:leftFromText="180" w:rightFromText="180" w:vertAnchor="text" w:horzAnchor="margin" w:tblpY="122"/>
        <w:tblW w:w="99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900"/>
      </w:tblGrid>
      <w:tr w:rsidR="00537D35" w:rsidRPr="009B782A" w14:paraId="3AB86CB8" w14:textId="77777777" w:rsidTr="0058745B">
        <w:trPr>
          <w:trHeight w:val="2355"/>
        </w:trPr>
        <w:tc>
          <w:tcPr>
            <w:tcW w:w="9900" w:type="dxa"/>
            <w:tcBorders>
              <w:top w:val="single" w:sz="24" w:space="0" w:color="5F5F5F" w:themeColor="accent5"/>
            </w:tcBorders>
          </w:tcPr>
          <w:p w14:paraId="33139EB8" w14:textId="77777777" w:rsidR="00537D35" w:rsidRPr="009B782A" w:rsidRDefault="00537D35" w:rsidP="009B782A">
            <w:pPr>
              <w:pStyle w:val="Heading1"/>
              <w:spacing w:line="240" w:lineRule="auto"/>
              <w:rPr>
                <w:sz w:val="40"/>
                <w:szCs w:val="36"/>
              </w:rPr>
            </w:pPr>
            <w:r w:rsidRPr="009B782A">
              <w:rPr>
                <w:sz w:val="40"/>
                <w:szCs w:val="36"/>
              </w:rPr>
              <w:t>Education</w:t>
            </w:r>
          </w:p>
          <w:p w14:paraId="12BCC367" w14:textId="77777777" w:rsidR="00537D35" w:rsidRPr="009B782A" w:rsidRDefault="00537D35" w:rsidP="009B782A">
            <w:pPr>
              <w:pStyle w:val="Heading2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>BS Computer Science | University Of Lahore</w:t>
            </w:r>
          </w:p>
          <w:p w14:paraId="6EA0EFA0" w14:textId="77777777" w:rsidR="00537D35" w:rsidRPr="009B782A" w:rsidRDefault="00537D35" w:rsidP="009B782A">
            <w:pPr>
              <w:pStyle w:val="Heading3"/>
              <w:spacing w:line="240" w:lineRule="auto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 xml:space="preserve">2024 – 2028 </w:t>
            </w:r>
          </w:p>
          <w:p w14:paraId="2F15C995" w14:textId="77777777" w:rsidR="00537D35" w:rsidRPr="009B782A" w:rsidRDefault="00537D35" w:rsidP="009B78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Relevant Coursework: Data Structures &amp; Algorithm, Object Oriented Programming, Database Systems, Information Security, Web Technologies</w:t>
            </w:r>
          </w:p>
          <w:p w14:paraId="71E327BA" w14:textId="77777777" w:rsidR="00537D35" w:rsidRPr="009B782A" w:rsidRDefault="00537D35" w:rsidP="009B78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Built a Payroll Management System using OOPs in C++</w:t>
            </w:r>
          </w:p>
          <w:p w14:paraId="3277F92A" w14:textId="77777777" w:rsidR="00537D35" w:rsidRPr="009B782A" w:rsidRDefault="00537D35" w:rsidP="009B782A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Built a Supermarket Billing System using multiple Data Structures  in C++</w:t>
            </w:r>
          </w:p>
          <w:p w14:paraId="3F9E9DFE" w14:textId="77777777" w:rsidR="00537D35" w:rsidRPr="009B782A" w:rsidRDefault="00537D35" w:rsidP="009B782A">
            <w:pPr>
              <w:spacing w:line="240" w:lineRule="auto"/>
              <w:rPr>
                <w:sz w:val="24"/>
                <w:szCs w:val="28"/>
              </w:rPr>
            </w:pPr>
          </w:p>
          <w:p w14:paraId="431FFC07" w14:textId="77777777" w:rsidR="00537D35" w:rsidRPr="009B782A" w:rsidRDefault="00537D35" w:rsidP="009B782A">
            <w:pPr>
              <w:spacing w:line="240" w:lineRule="auto"/>
              <w:rPr>
                <w:b/>
                <w:bCs/>
                <w:sz w:val="24"/>
                <w:szCs w:val="28"/>
              </w:rPr>
            </w:pPr>
            <w:r w:rsidRPr="009B782A">
              <w:rPr>
                <w:b/>
                <w:bCs/>
                <w:sz w:val="24"/>
                <w:szCs w:val="28"/>
              </w:rPr>
              <w:t xml:space="preserve">Frontend Web Development Bootcamp | IEC.org.pk </w:t>
            </w:r>
          </w:p>
          <w:p w14:paraId="3D1481D1" w14:textId="77777777" w:rsidR="00537D35" w:rsidRPr="009B782A" w:rsidRDefault="00537D35" w:rsidP="009B782A">
            <w:p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2025</w:t>
            </w:r>
            <w:r w:rsidRPr="009B782A">
              <w:rPr>
                <w:sz w:val="24"/>
                <w:szCs w:val="28"/>
              </w:rPr>
              <w:br/>
            </w:r>
          </w:p>
          <w:p w14:paraId="56C510A2" w14:textId="77777777" w:rsidR="00537D35" w:rsidRPr="009B782A" w:rsidRDefault="00537D35" w:rsidP="009B782A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Covered Bootstrap, Tailwind CSS, JavaScript, and React.js</w:t>
            </w:r>
          </w:p>
          <w:p w14:paraId="611BEB4B" w14:textId="77777777" w:rsidR="00537D35" w:rsidRPr="009B782A" w:rsidRDefault="00537D35" w:rsidP="009B782A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Built pixel-accurate, functional interfaces from UI designs</w:t>
            </w:r>
          </w:p>
          <w:p w14:paraId="071E914A" w14:textId="77777777" w:rsidR="00537D35" w:rsidRPr="009B782A" w:rsidRDefault="00537D35" w:rsidP="009B782A">
            <w:pPr>
              <w:pStyle w:val="ListParagraph"/>
              <w:spacing w:line="240" w:lineRule="auto"/>
              <w:rPr>
                <w:sz w:val="24"/>
                <w:szCs w:val="28"/>
              </w:rPr>
            </w:pPr>
          </w:p>
        </w:tc>
      </w:tr>
    </w:tbl>
    <w:p w14:paraId="44247B76" w14:textId="77777777" w:rsidR="00537D35" w:rsidRPr="009B782A" w:rsidRDefault="00537D35" w:rsidP="009B782A">
      <w:pPr>
        <w:spacing w:line="240" w:lineRule="auto"/>
        <w:rPr>
          <w:sz w:val="24"/>
          <w:szCs w:val="28"/>
        </w:rPr>
      </w:pPr>
    </w:p>
    <w:tbl>
      <w:tblPr>
        <w:tblpPr w:leftFromText="180" w:rightFromText="180" w:vertAnchor="text" w:horzAnchor="margin" w:tblpY="122"/>
        <w:tblW w:w="99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60"/>
      </w:tblGrid>
      <w:tr w:rsidR="005D5664" w:rsidRPr="009B782A" w14:paraId="5D6AA3B7" w14:textId="77777777" w:rsidTr="00537D35">
        <w:tc>
          <w:tcPr>
            <w:tcW w:w="9900" w:type="dxa"/>
            <w:gridSpan w:val="2"/>
            <w:tcBorders>
              <w:top w:val="single" w:sz="24" w:space="0" w:color="5F5F5F" w:themeColor="accent5"/>
            </w:tcBorders>
          </w:tcPr>
          <w:p w14:paraId="791077D8" w14:textId="43B04CC0" w:rsidR="005D5664" w:rsidRPr="009B782A" w:rsidRDefault="00537D35" w:rsidP="009B782A">
            <w:pPr>
              <w:pStyle w:val="Heading1"/>
              <w:spacing w:line="240" w:lineRule="auto"/>
              <w:rPr>
                <w:sz w:val="40"/>
                <w:szCs w:val="36"/>
              </w:rPr>
            </w:pPr>
            <w:r w:rsidRPr="009B782A">
              <w:rPr>
                <w:sz w:val="40"/>
                <w:szCs w:val="36"/>
              </w:rPr>
              <w:t>Experience</w:t>
            </w:r>
          </w:p>
          <w:p w14:paraId="44D10329" w14:textId="07A15371" w:rsidR="005D5664" w:rsidRPr="009B782A" w:rsidRDefault="00537D35" w:rsidP="009B782A">
            <w:pPr>
              <w:spacing w:line="240" w:lineRule="auto"/>
              <w:rPr>
                <w:b/>
                <w:bCs/>
                <w:i/>
                <w:iCs/>
                <w:sz w:val="24"/>
                <w:szCs w:val="28"/>
              </w:rPr>
            </w:pPr>
            <w:r w:rsidRPr="009B782A">
              <w:rPr>
                <w:b/>
                <w:bCs/>
                <w:sz w:val="24"/>
                <w:szCs w:val="28"/>
              </w:rPr>
              <w:t xml:space="preserve">Frontend Web Development | Code Alpha | </w:t>
            </w:r>
            <w:r w:rsidRPr="009B782A">
              <w:rPr>
                <w:b/>
                <w:bCs/>
                <w:i/>
                <w:iCs/>
                <w:sz w:val="24"/>
                <w:szCs w:val="28"/>
              </w:rPr>
              <w:t>Remote Internship</w:t>
            </w:r>
          </w:p>
          <w:p w14:paraId="60F6054C" w14:textId="44BBCC17" w:rsidR="00537D35" w:rsidRPr="009B782A" w:rsidRDefault="00537D35" w:rsidP="009B782A">
            <w:p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July 2026 - Present</w:t>
            </w:r>
          </w:p>
          <w:p w14:paraId="47BA9ECB" w14:textId="6F577C19" w:rsidR="00537D35" w:rsidRPr="009B782A" w:rsidRDefault="00537D35" w:rsidP="009B782A">
            <w:pPr>
              <w:spacing w:line="240" w:lineRule="auto"/>
              <w:rPr>
                <w:b/>
                <w:bCs/>
                <w:sz w:val="24"/>
                <w:szCs w:val="28"/>
              </w:rPr>
            </w:pPr>
          </w:p>
        </w:tc>
      </w:tr>
      <w:tr w:rsidR="005D5664" w:rsidRPr="009B782A" w14:paraId="0A2D4105" w14:textId="77777777" w:rsidTr="00537D35">
        <w:tc>
          <w:tcPr>
            <w:tcW w:w="9900" w:type="dxa"/>
            <w:gridSpan w:val="2"/>
            <w:tcBorders>
              <w:top w:val="single" w:sz="24" w:space="0" w:color="5F5F5F" w:themeColor="accent5"/>
            </w:tcBorders>
          </w:tcPr>
          <w:p w14:paraId="5F1798BE" w14:textId="03A13A6B" w:rsidR="005D5664" w:rsidRPr="009B782A" w:rsidRDefault="005D5664" w:rsidP="009B782A">
            <w:pPr>
              <w:pStyle w:val="Heading1"/>
              <w:spacing w:line="240" w:lineRule="auto"/>
              <w:rPr>
                <w:sz w:val="40"/>
                <w:szCs w:val="36"/>
              </w:rPr>
            </w:pPr>
            <w:r w:rsidRPr="009B782A">
              <w:rPr>
                <w:sz w:val="40"/>
                <w:szCs w:val="36"/>
              </w:rPr>
              <w:t>Projects</w:t>
            </w:r>
          </w:p>
          <w:p w14:paraId="274B9521" w14:textId="4DEE4620" w:rsidR="005D5664" w:rsidRPr="009B782A" w:rsidRDefault="005D5664" w:rsidP="009B782A">
            <w:pPr>
              <w:pStyle w:val="Heading2"/>
              <w:rPr>
                <w:caps/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 xml:space="preserve">HR &amp; Payroll Management System | University Of Lahore | </w:t>
            </w:r>
            <w:hyperlink r:id="rId12" w:history="1">
              <w:r w:rsidRPr="009B782A">
                <w:rPr>
                  <w:rStyle w:val="Hyperlink"/>
                  <w:sz w:val="24"/>
                  <w:szCs w:val="30"/>
                </w:rPr>
                <w:t>OOP-Project</w:t>
              </w:r>
            </w:hyperlink>
          </w:p>
          <w:p w14:paraId="19A4E03E" w14:textId="4F48F0EA" w:rsidR="005D5664" w:rsidRPr="009B782A" w:rsidRDefault="00E7404E" w:rsidP="009B782A">
            <w:pPr>
              <w:pStyle w:val="Heading3"/>
              <w:spacing w:line="240" w:lineRule="auto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>January 2026 | Semester 3</w:t>
            </w:r>
          </w:p>
          <w:p w14:paraId="40C4D8BE" w14:textId="4D1B9383" w:rsidR="00E7404E" w:rsidRPr="009B782A" w:rsidRDefault="00E7404E" w:rsidP="009B782A">
            <w:pPr>
              <w:pStyle w:val="ListBullet"/>
              <w:numPr>
                <w:ilvl w:val="0"/>
                <w:numId w:val="13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Terminal-based system to manage employee records and calculate payroll</w:t>
            </w:r>
          </w:p>
          <w:p w14:paraId="5A4B33CA" w14:textId="2B5DED70" w:rsidR="00537D35" w:rsidRPr="009B782A" w:rsidRDefault="00537D35" w:rsidP="009B782A">
            <w:pPr>
              <w:pStyle w:val="ListBullet"/>
              <w:numPr>
                <w:ilvl w:val="0"/>
                <w:numId w:val="13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Technologies used: OOP, C++, GitHub</w:t>
            </w:r>
          </w:p>
          <w:p w14:paraId="0E09B4D3" w14:textId="748C3DEF" w:rsidR="00E7404E" w:rsidRPr="009B782A" w:rsidRDefault="00E7404E" w:rsidP="009B782A">
            <w:pPr>
              <w:pStyle w:val="Heading2"/>
              <w:rPr>
                <w:caps/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 xml:space="preserve">Supermarket Billing System | University Of Lahore | </w:t>
            </w:r>
            <w:hyperlink r:id="rId13" w:history="1">
              <w:r w:rsidRPr="009B782A">
                <w:rPr>
                  <w:rStyle w:val="Hyperlink"/>
                  <w:sz w:val="24"/>
                  <w:szCs w:val="30"/>
                </w:rPr>
                <w:t>DSA-Project</w:t>
              </w:r>
            </w:hyperlink>
          </w:p>
          <w:p w14:paraId="256AC903" w14:textId="641273BF" w:rsidR="00E7404E" w:rsidRPr="009B782A" w:rsidRDefault="00E7404E" w:rsidP="009B782A">
            <w:pPr>
              <w:pStyle w:val="Heading3"/>
              <w:spacing w:line="240" w:lineRule="auto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>March 2026 | Semester 4</w:t>
            </w:r>
          </w:p>
          <w:p w14:paraId="0CAE4113" w14:textId="02EEDC71" w:rsidR="00E7404E" w:rsidRPr="009B782A" w:rsidRDefault="00E7404E" w:rsidP="009B782A">
            <w:pPr>
              <w:pStyle w:val="ListBullet"/>
              <w:numPr>
                <w:ilvl w:val="0"/>
                <w:numId w:val="13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 xml:space="preserve">Terminal-Based Supermarket Billing System using DSA Concepts in C++ </w:t>
            </w:r>
          </w:p>
          <w:p w14:paraId="20E4941C" w14:textId="0FE8BB67" w:rsidR="00E7404E" w:rsidRPr="009B782A" w:rsidRDefault="00E7404E" w:rsidP="009B782A">
            <w:pPr>
              <w:pStyle w:val="ListBullet"/>
              <w:numPr>
                <w:ilvl w:val="0"/>
                <w:numId w:val="13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 xml:space="preserve">Data Structures used: Arrays, Linked Lists, and Stacks </w:t>
            </w:r>
          </w:p>
          <w:p w14:paraId="78009B8E" w14:textId="4F0899DC" w:rsidR="00537D35" w:rsidRPr="009B782A" w:rsidRDefault="00537D35" w:rsidP="009B782A">
            <w:pPr>
              <w:pStyle w:val="ListBullet"/>
              <w:numPr>
                <w:ilvl w:val="0"/>
                <w:numId w:val="13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lastRenderedPageBreak/>
              <w:t>Technologies used: DSA, OOP, C++, GitHub</w:t>
            </w:r>
          </w:p>
          <w:p w14:paraId="7C742057" w14:textId="263F5A01" w:rsidR="00E7404E" w:rsidRPr="009B782A" w:rsidRDefault="00E7404E" w:rsidP="009B782A">
            <w:pPr>
              <w:pStyle w:val="Heading2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 xml:space="preserve">Banking App Clone | IEC.org.pk | </w:t>
            </w:r>
            <w:hyperlink r:id="rId14" w:history="1">
              <w:r w:rsidRPr="009B782A">
                <w:rPr>
                  <w:rStyle w:val="Hyperlink"/>
                  <w:sz w:val="24"/>
                  <w:szCs w:val="30"/>
                </w:rPr>
                <w:t>Capstone Project-1</w:t>
              </w:r>
            </w:hyperlink>
            <w:r w:rsidRPr="009B782A">
              <w:rPr>
                <w:sz w:val="24"/>
                <w:szCs w:val="30"/>
              </w:rPr>
              <w:t xml:space="preserve"> | </w:t>
            </w:r>
            <w:hyperlink r:id="rId15" w:history="1">
              <w:r w:rsidRPr="009B782A">
                <w:rPr>
                  <w:rStyle w:val="Hyperlink"/>
                  <w:sz w:val="24"/>
                  <w:szCs w:val="30"/>
                </w:rPr>
                <w:t>Website</w:t>
              </w:r>
            </w:hyperlink>
          </w:p>
          <w:p w14:paraId="346635C5" w14:textId="045BE3B0" w:rsidR="003A7A15" w:rsidRPr="009B782A" w:rsidRDefault="003A7A15" w:rsidP="009B782A">
            <w:p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October 2025</w:t>
            </w:r>
          </w:p>
          <w:p w14:paraId="63953BEA" w14:textId="25A6ED92" w:rsidR="003A7A15" w:rsidRPr="009B782A" w:rsidRDefault="003A7A15" w:rsidP="009B782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Pixel-Perfect Banking App UI clone</w:t>
            </w:r>
          </w:p>
          <w:p w14:paraId="7AE5FC59" w14:textId="5462ECF0" w:rsidR="003A7A15" w:rsidRPr="009B782A" w:rsidRDefault="003A7A15" w:rsidP="009B782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Figma to HTML conversion</w:t>
            </w:r>
          </w:p>
          <w:p w14:paraId="2191C44F" w14:textId="2211ED5B" w:rsidR="009B782A" w:rsidRPr="009B782A" w:rsidRDefault="003A7A15" w:rsidP="009B782A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 xml:space="preserve">Technologies used: HTML5, CSS, Bootstrap, GitHub, </w:t>
            </w:r>
            <w:proofErr w:type="spellStart"/>
            <w:r w:rsidRPr="009B782A">
              <w:rPr>
                <w:sz w:val="24"/>
                <w:szCs w:val="28"/>
              </w:rPr>
              <w:t>Vercel</w:t>
            </w:r>
            <w:proofErr w:type="spellEnd"/>
          </w:p>
          <w:p w14:paraId="1BF6D09B" w14:textId="22BF57A3" w:rsidR="003A7A15" w:rsidRPr="009B782A" w:rsidRDefault="003A7A15" w:rsidP="009B782A">
            <w:pPr>
              <w:pStyle w:val="Heading2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 xml:space="preserve">E-Commerce App| IEC.org.pk | </w:t>
            </w:r>
            <w:hyperlink r:id="rId16" w:history="1">
              <w:r w:rsidRPr="009B782A">
                <w:rPr>
                  <w:rStyle w:val="Hyperlink"/>
                  <w:sz w:val="24"/>
                  <w:szCs w:val="30"/>
                </w:rPr>
                <w:t>Capstone Project-2</w:t>
              </w:r>
            </w:hyperlink>
          </w:p>
          <w:p w14:paraId="66AD9B3B" w14:textId="4B26BD07" w:rsidR="003A7A15" w:rsidRPr="009B782A" w:rsidRDefault="003A7A15" w:rsidP="009B782A">
            <w:p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December 2025</w:t>
            </w:r>
          </w:p>
          <w:p w14:paraId="6890F43E" w14:textId="3194EF53" w:rsidR="003A7A15" w:rsidRPr="009B782A" w:rsidRDefault="003A7A15" w:rsidP="009B782A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E-Commerce store built using ReactJS</w:t>
            </w:r>
          </w:p>
          <w:p w14:paraId="6E0D8BB3" w14:textId="2476629F" w:rsidR="003A7A15" w:rsidRPr="009B782A" w:rsidRDefault="003A7A15" w:rsidP="009B782A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Technologies used: HTML5, CSS, Tailwind CSS, JavaScript, ReactJS, Vite Config, Shad CN, React router, GitHub</w:t>
            </w:r>
          </w:p>
          <w:p w14:paraId="5E4F552D" w14:textId="546DA451" w:rsidR="00537D35" w:rsidRPr="009B782A" w:rsidRDefault="00537D35" w:rsidP="009B782A">
            <w:pPr>
              <w:pStyle w:val="Heading2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 xml:space="preserve">Image Gallery |Code Alpha | </w:t>
            </w:r>
            <w:hyperlink r:id="rId17" w:history="1">
              <w:r w:rsidRPr="009B782A">
                <w:rPr>
                  <w:rStyle w:val="Hyperlink"/>
                  <w:sz w:val="24"/>
                  <w:szCs w:val="30"/>
                </w:rPr>
                <w:t>Image Gallery</w:t>
              </w:r>
            </w:hyperlink>
          </w:p>
          <w:p w14:paraId="0599976C" w14:textId="4E2D1670" w:rsidR="00537D35" w:rsidRPr="009B782A" w:rsidRDefault="00537D35" w:rsidP="009B782A">
            <w:p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July 2026</w:t>
            </w:r>
          </w:p>
          <w:p w14:paraId="2521BD75" w14:textId="6C901598" w:rsidR="00537D35" w:rsidRPr="009B782A" w:rsidRDefault="00537D35" w:rsidP="009B782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Responsive Image Gallery</w:t>
            </w:r>
          </w:p>
          <w:p w14:paraId="0D8164EF" w14:textId="50F5B040" w:rsidR="00537D35" w:rsidRPr="009B782A" w:rsidRDefault="00537D35" w:rsidP="009B782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Technologies used: HTML5, CSS, Bootstrap, JavaScript, GitHub</w:t>
            </w:r>
          </w:p>
          <w:p w14:paraId="4F5E39E9" w14:textId="08E408E1" w:rsidR="00537D35" w:rsidRPr="009B782A" w:rsidRDefault="0037188E" w:rsidP="009B782A">
            <w:pPr>
              <w:pStyle w:val="Heading2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 xml:space="preserve">Calculator App |Code Alpha |  </w:t>
            </w:r>
            <w:hyperlink r:id="rId18" w:history="1">
              <w:r w:rsidRPr="009B782A">
                <w:rPr>
                  <w:rStyle w:val="Hyperlink"/>
                  <w:sz w:val="24"/>
                  <w:szCs w:val="30"/>
                </w:rPr>
                <w:t>Calculator Ap</w:t>
              </w:r>
              <w:r w:rsidRPr="009B782A">
                <w:rPr>
                  <w:rStyle w:val="Hyperlink"/>
                  <w:sz w:val="24"/>
                  <w:szCs w:val="30"/>
                </w:rPr>
                <w:t>p</w:t>
              </w:r>
            </w:hyperlink>
          </w:p>
          <w:p w14:paraId="6CE08FA9" w14:textId="77777777" w:rsidR="00537D35" w:rsidRPr="009B782A" w:rsidRDefault="00537D35" w:rsidP="009B782A">
            <w:p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July 2026</w:t>
            </w:r>
          </w:p>
          <w:p w14:paraId="7DF4356F" w14:textId="7F6890A7" w:rsidR="00537D35" w:rsidRPr="009B782A" w:rsidRDefault="0037188E" w:rsidP="009B782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Calculator supporting basic arithmetic operations</w:t>
            </w:r>
          </w:p>
          <w:p w14:paraId="69E5599A" w14:textId="65319547" w:rsidR="0037188E" w:rsidRPr="009B782A" w:rsidRDefault="00537D35" w:rsidP="009B782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Technologies used: HTML5, CSS, Bootstrap, JavaScript, GitHub</w:t>
            </w:r>
          </w:p>
          <w:p w14:paraId="32F90957" w14:textId="2E00096E" w:rsidR="0037188E" w:rsidRPr="009B782A" w:rsidRDefault="0037188E" w:rsidP="009B782A">
            <w:pPr>
              <w:pStyle w:val="Heading2"/>
              <w:rPr>
                <w:sz w:val="24"/>
                <w:szCs w:val="30"/>
              </w:rPr>
            </w:pPr>
            <w:r w:rsidRPr="009B782A">
              <w:rPr>
                <w:sz w:val="24"/>
                <w:szCs w:val="30"/>
              </w:rPr>
              <w:t xml:space="preserve">UI Based Portfolio |Personal |  </w:t>
            </w:r>
            <w:hyperlink r:id="rId19" w:history="1">
              <w:r w:rsidRPr="009B782A">
                <w:rPr>
                  <w:rStyle w:val="Hyperlink"/>
                  <w:sz w:val="24"/>
                  <w:szCs w:val="30"/>
                </w:rPr>
                <w:t>Workspace-Portfolio</w:t>
              </w:r>
            </w:hyperlink>
          </w:p>
          <w:p w14:paraId="16E81364" w14:textId="1A57646F" w:rsidR="0037188E" w:rsidRPr="009B782A" w:rsidRDefault="0037188E" w:rsidP="009B782A">
            <w:p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July 2026 - Present</w:t>
            </w:r>
          </w:p>
          <w:p w14:paraId="603CB36D" w14:textId="61CEAB50" w:rsidR="0037188E" w:rsidRPr="009B782A" w:rsidRDefault="0037188E" w:rsidP="009B782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 xml:space="preserve">VS Code Themed UI Portfolio </w:t>
            </w:r>
          </w:p>
          <w:p w14:paraId="413FA308" w14:textId="37CA2B72" w:rsidR="0037188E" w:rsidRPr="009B782A" w:rsidRDefault="0037188E" w:rsidP="009B782A">
            <w:pPr>
              <w:pStyle w:val="ListParagraph"/>
              <w:numPr>
                <w:ilvl w:val="0"/>
                <w:numId w:val="19"/>
              </w:numPr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Technologies used: HTML5, CSS, Tailwind CSS , JavaScript, ReactJS, Vite Config, GitHub</w:t>
            </w:r>
          </w:p>
          <w:p w14:paraId="695D14EF" w14:textId="77777777" w:rsidR="0037188E" w:rsidRPr="009B782A" w:rsidRDefault="0037188E" w:rsidP="009B782A">
            <w:pPr>
              <w:spacing w:line="240" w:lineRule="auto"/>
              <w:rPr>
                <w:sz w:val="24"/>
                <w:szCs w:val="28"/>
              </w:rPr>
            </w:pPr>
          </w:p>
          <w:p w14:paraId="10222D37" w14:textId="77777777" w:rsidR="005D5664" w:rsidRPr="009B782A" w:rsidRDefault="005D5664" w:rsidP="009B782A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sz w:val="24"/>
                <w:szCs w:val="28"/>
              </w:rPr>
            </w:pPr>
          </w:p>
        </w:tc>
      </w:tr>
      <w:tr w:rsidR="005D5664" w:rsidRPr="009B782A" w14:paraId="52FF4583" w14:textId="77777777" w:rsidTr="00537D35">
        <w:trPr>
          <w:trHeight w:val="831"/>
        </w:trPr>
        <w:tc>
          <w:tcPr>
            <w:tcW w:w="9900" w:type="dxa"/>
            <w:gridSpan w:val="2"/>
            <w:tcBorders>
              <w:top w:val="single" w:sz="24" w:space="0" w:color="5F5F5F" w:themeColor="accent5"/>
            </w:tcBorders>
          </w:tcPr>
          <w:p w14:paraId="05240C7A" w14:textId="1C681BE5" w:rsidR="005D5664" w:rsidRPr="009B782A" w:rsidRDefault="0037188E" w:rsidP="009B782A">
            <w:pPr>
              <w:pStyle w:val="Heading1"/>
              <w:spacing w:line="240" w:lineRule="auto"/>
              <w:rPr>
                <w:sz w:val="40"/>
                <w:szCs w:val="36"/>
              </w:rPr>
            </w:pPr>
            <w:r w:rsidRPr="009B782A">
              <w:rPr>
                <w:sz w:val="40"/>
                <w:szCs w:val="36"/>
              </w:rPr>
              <w:lastRenderedPageBreak/>
              <w:t>Technical Skills</w:t>
            </w:r>
          </w:p>
        </w:tc>
      </w:tr>
      <w:tr w:rsidR="005D5664" w:rsidRPr="009B782A" w14:paraId="7C0983E6" w14:textId="77777777" w:rsidTr="00537D35">
        <w:tc>
          <w:tcPr>
            <w:tcW w:w="5040" w:type="dxa"/>
          </w:tcPr>
          <w:p w14:paraId="261A9E57" w14:textId="38BBFEFD" w:rsidR="005D5664" w:rsidRPr="009B782A" w:rsidRDefault="0037188E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HTML5</w:t>
            </w:r>
          </w:p>
          <w:p w14:paraId="5E8A3276" w14:textId="3198706B" w:rsidR="0037188E" w:rsidRPr="009B782A" w:rsidRDefault="0037188E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CSS3/ Bootstrap/Tailwind CSS</w:t>
            </w:r>
          </w:p>
          <w:p w14:paraId="66392AB9" w14:textId="3939DEE2" w:rsidR="005D5664" w:rsidRPr="009B782A" w:rsidRDefault="0037188E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JavaScript, Node.js, ReactJS</w:t>
            </w:r>
          </w:p>
          <w:p w14:paraId="3E44BF5E" w14:textId="77777777" w:rsidR="005D5664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Git/ GitHub</w:t>
            </w:r>
          </w:p>
          <w:p w14:paraId="15C3F530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Figma/ Framer</w:t>
            </w:r>
          </w:p>
          <w:p w14:paraId="3A28E11C" w14:textId="2BCB6A8E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WebFlow</w:t>
            </w:r>
          </w:p>
        </w:tc>
        <w:tc>
          <w:tcPr>
            <w:tcW w:w="4860" w:type="dxa"/>
          </w:tcPr>
          <w:p w14:paraId="4D50CA36" w14:textId="7CCFC118" w:rsidR="005D5664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C, C++, Python</w:t>
            </w:r>
          </w:p>
          <w:p w14:paraId="2F6A47B2" w14:textId="2A34E3AA" w:rsidR="005D5664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Data Encryption</w:t>
            </w:r>
          </w:p>
          <w:p w14:paraId="53B12D3C" w14:textId="0E2C92CE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 xml:space="preserve">MySQL </w:t>
            </w:r>
          </w:p>
          <w:p w14:paraId="1B4D357C" w14:textId="2FF40BC7" w:rsidR="005D5664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MS Office</w:t>
            </w:r>
          </w:p>
        </w:tc>
      </w:tr>
    </w:tbl>
    <w:p w14:paraId="600CA469" w14:textId="77777777" w:rsidR="00385A8C" w:rsidRDefault="00385A8C" w:rsidP="009B782A">
      <w:pPr>
        <w:spacing w:after="120" w:line="240" w:lineRule="auto"/>
        <w:rPr>
          <w:sz w:val="24"/>
          <w:szCs w:val="28"/>
        </w:rPr>
      </w:pPr>
    </w:p>
    <w:p w14:paraId="30F1EDD9" w14:textId="77777777" w:rsidR="009B782A" w:rsidRDefault="009B782A" w:rsidP="009B782A">
      <w:pPr>
        <w:spacing w:after="120" w:line="240" w:lineRule="auto"/>
        <w:rPr>
          <w:sz w:val="24"/>
          <w:szCs w:val="28"/>
        </w:rPr>
      </w:pPr>
    </w:p>
    <w:p w14:paraId="137C136B" w14:textId="77777777" w:rsidR="009B782A" w:rsidRPr="009B782A" w:rsidRDefault="009B782A" w:rsidP="009B782A">
      <w:pPr>
        <w:spacing w:after="120" w:line="240" w:lineRule="auto"/>
        <w:rPr>
          <w:sz w:val="24"/>
          <w:szCs w:val="28"/>
        </w:rPr>
      </w:pPr>
    </w:p>
    <w:tbl>
      <w:tblPr>
        <w:tblpPr w:leftFromText="180" w:rightFromText="180" w:vertAnchor="text" w:horzAnchor="margin" w:tblpY="122"/>
        <w:tblW w:w="99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60"/>
      </w:tblGrid>
      <w:tr w:rsidR="00490DB9" w:rsidRPr="009B782A" w14:paraId="585DB1F5" w14:textId="77777777" w:rsidTr="0058745B">
        <w:trPr>
          <w:trHeight w:val="831"/>
        </w:trPr>
        <w:tc>
          <w:tcPr>
            <w:tcW w:w="9900" w:type="dxa"/>
            <w:gridSpan w:val="2"/>
            <w:tcBorders>
              <w:top w:val="single" w:sz="24" w:space="0" w:color="5F5F5F" w:themeColor="accent5"/>
            </w:tcBorders>
          </w:tcPr>
          <w:p w14:paraId="02F050F1" w14:textId="474796AB" w:rsidR="00490DB9" w:rsidRPr="009B782A" w:rsidRDefault="00490DB9" w:rsidP="009B782A">
            <w:pPr>
              <w:pStyle w:val="Heading1"/>
              <w:spacing w:line="240" w:lineRule="auto"/>
              <w:rPr>
                <w:sz w:val="40"/>
                <w:szCs w:val="36"/>
              </w:rPr>
            </w:pPr>
            <w:r w:rsidRPr="009B782A">
              <w:rPr>
                <w:sz w:val="40"/>
                <w:szCs w:val="36"/>
              </w:rPr>
              <w:lastRenderedPageBreak/>
              <w:t>Languages</w:t>
            </w:r>
          </w:p>
        </w:tc>
      </w:tr>
      <w:tr w:rsidR="00490DB9" w:rsidRPr="009B782A" w14:paraId="73BD97D4" w14:textId="77777777" w:rsidTr="0058745B">
        <w:tc>
          <w:tcPr>
            <w:tcW w:w="5040" w:type="dxa"/>
          </w:tcPr>
          <w:p w14:paraId="590D13D3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Punjabi — Native</w:t>
            </w:r>
          </w:p>
          <w:p w14:paraId="6EAF84D7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Urdu — Native</w:t>
            </w:r>
          </w:p>
          <w:p w14:paraId="6EAF84D9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English — Professional communication</w:t>
            </w:r>
          </w:p>
        </w:tc>
        <w:tc>
          <w:tcPr>
            <w:tcW w:w="4860" w:type="dxa"/>
          </w:tcPr>
          <w:p w14:paraId="24D4C7C8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German — A1 (Duolingo)</w:t>
            </w:r>
          </w:p>
          <w:p w14:paraId="304E1A65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Spanish — Basic</w:t>
            </w:r>
          </w:p>
        </w:tc>
      </w:tr>
    </w:tbl>
    <w:p w14:paraId="600CA468" w14:textId="77777777" w:rsidR="00385A8C" w:rsidRPr="009B782A" w:rsidRDefault="00385A8C" w:rsidP="009B782A">
      <w:pPr>
        <w:spacing w:after="120" w:line="240" w:lineRule="auto"/>
        <w:rPr>
          <w:sz w:val="24"/>
          <w:szCs w:val="28"/>
        </w:rPr>
      </w:pPr>
    </w:p>
    <w:tbl>
      <w:tblPr>
        <w:tblpPr w:leftFromText="180" w:rightFromText="180" w:vertAnchor="text" w:horzAnchor="margin" w:tblpY="122"/>
        <w:tblW w:w="99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60"/>
      </w:tblGrid>
      <w:tr w:rsidR="00490DB9" w:rsidRPr="009B782A" w14:paraId="585DB1E5" w14:textId="77777777" w:rsidTr="0058745B">
        <w:trPr>
          <w:trHeight w:val="831"/>
        </w:trPr>
        <w:tc>
          <w:tcPr>
            <w:tcW w:w="9900" w:type="dxa"/>
            <w:gridSpan w:val="2"/>
            <w:tcBorders>
              <w:top w:val="single" w:sz="24" w:space="0" w:color="5F5F5F" w:themeColor="accent5"/>
            </w:tcBorders>
          </w:tcPr>
          <w:p w14:paraId="02F050F0" w14:textId="31966A4A" w:rsidR="00490DB9" w:rsidRPr="009B782A" w:rsidRDefault="009B782A" w:rsidP="009B782A">
            <w:pPr>
              <w:pStyle w:val="Heading1"/>
              <w:spacing w:line="240" w:lineRule="auto"/>
              <w:rPr>
                <w:sz w:val="40"/>
                <w:szCs w:val="36"/>
              </w:rPr>
            </w:pPr>
            <w:r w:rsidRPr="009B782A">
              <w:rPr>
                <w:sz w:val="40"/>
                <w:szCs w:val="36"/>
              </w:rPr>
              <w:t>Key Strengths</w:t>
            </w:r>
          </w:p>
        </w:tc>
      </w:tr>
      <w:tr w:rsidR="00490DB9" w:rsidRPr="009B782A" w14:paraId="73BD97D3" w14:textId="77777777" w:rsidTr="0058745B">
        <w:tc>
          <w:tcPr>
            <w:tcW w:w="5040" w:type="dxa"/>
          </w:tcPr>
          <w:p w14:paraId="590D13D2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Clear written and verbal communication</w:t>
            </w:r>
          </w:p>
          <w:p w14:paraId="6EAF84D6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Team collaboration and adaptability</w:t>
            </w:r>
          </w:p>
          <w:p w14:paraId="126F1A45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Fast learner, quick to apply new concepts</w:t>
            </w:r>
          </w:p>
          <w:p w14:paraId="3E39301E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Strong time management across multiple deadlines</w:t>
            </w:r>
          </w:p>
          <w:p w14:paraId="195CD70F" w14:textId="20D8F262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Comfortable in independent and team-based settings</w:t>
            </w:r>
          </w:p>
        </w:tc>
        <w:tc>
          <w:tcPr>
            <w:tcW w:w="4860" w:type="dxa"/>
          </w:tcPr>
          <w:p w14:paraId="3B241EC7" w14:textId="48BC548B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Analytical mindset from programming and database coursework</w:t>
            </w:r>
          </w:p>
        </w:tc>
      </w:tr>
    </w:tbl>
    <w:p w14:paraId="4B766A32" w14:textId="77777777" w:rsidR="00490DB9" w:rsidRPr="009B782A" w:rsidRDefault="00490DB9" w:rsidP="009B782A">
      <w:pPr>
        <w:spacing w:line="240" w:lineRule="auto"/>
        <w:rPr>
          <w:sz w:val="24"/>
          <w:szCs w:val="28"/>
        </w:rPr>
      </w:pPr>
    </w:p>
    <w:p w14:paraId="600CA470" w14:textId="77777777" w:rsidR="00385A8C" w:rsidRPr="009B782A" w:rsidRDefault="00385A8C" w:rsidP="009B782A">
      <w:pPr>
        <w:spacing w:after="120" w:line="240" w:lineRule="auto"/>
        <w:rPr>
          <w:sz w:val="24"/>
          <w:szCs w:val="28"/>
        </w:rPr>
      </w:pPr>
    </w:p>
    <w:tbl>
      <w:tblPr>
        <w:tblpPr w:leftFromText="180" w:rightFromText="180" w:vertAnchor="text" w:horzAnchor="margin" w:tblpY="122"/>
        <w:tblW w:w="99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60"/>
      </w:tblGrid>
      <w:tr w:rsidR="00490DB9" w:rsidRPr="009B782A" w14:paraId="585DB200" w14:textId="77777777" w:rsidTr="0058745B">
        <w:trPr>
          <w:trHeight w:val="831"/>
        </w:trPr>
        <w:tc>
          <w:tcPr>
            <w:tcW w:w="9900" w:type="dxa"/>
            <w:gridSpan w:val="2"/>
            <w:tcBorders>
              <w:top w:val="single" w:sz="24" w:space="0" w:color="5F5F5F" w:themeColor="accent5"/>
            </w:tcBorders>
          </w:tcPr>
          <w:p w14:paraId="02F050F2" w14:textId="474796AC" w:rsidR="00490DB9" w:rsidRPr="009B782A" w:rsidRDefault="00490DB9" w:rsidP="009B782A">
            <w:pPr>
              <w:pStyle w:val="Heading1"/>
              <w:spacing w:line="240" w:lineRule="auto"/>
              <w:rPr>
                <w:sz w:val="40"/>
                <w:szCs w:val="36"/>
              </w:rPr>
            </w:pPr>
            <w:r w:rsidRPr="009B782A">
              <w:rPr>
                <w:sz w:val="40"/>
                <w:szCs w:val="36"/>
              </w:rPr>
              <w:t>Interests</w:t>
            </w:r>
          </w:p>
        </w:tc>
      </w:tr>
      <w:tr w:rsidR="00490DB9" w:rsidRPr="009B782A" w14:paraId="73BD97D5" w14:textId="77777777" w:rsidTr="0058745B">
        <w:tc>
          <w:tcPr>
            <w:tcW w:w="5040" w:type="dxa"/>
          </w:tcPr>
          <w:p w14:paraId="590D13D4" w14:textId="07BD6A79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 xml:space="preserve">Photography </w:t>
            </w:r>
          </w:p>
          <w:p w14:paraId="6EAF84D8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Chess — casual player</w:t>
            </w:r>
          </w:p>
        </w:tc>
        <w:tc>
          <w:tcPr>
            <w:tcW w:w="4860" w:type="dxa"/>
          </w:tcPr>
          <w:p w14:paraId="24D4C7C9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Film — active on Letterboxd</w:t>
            </w:r>
          </w:p>
          <w:p w14:paraId="304E1A66" w14:textId="77777777" w:rsidR="00490DB9" w:rsidRPr="009B782A" w:rsidRDefault="00490DB9" w:rsidP="009B782A">
            <w:pPr>
              <w:pStyle w:val="ListBullet"/>
              <w:spacing w:line="240" w:lineRule="auto"/>
              <w:rPr>
                <w:sz w:val="24"/>
                <w:szCs w:val="28"/>
              </w:rPr>
            </w:pPr>
            <w:r w:rsidRPr="009B782A">
              <w:rPr>
                <w:sz w:val="24"/>
                <w:szCs w:val="28"/>
              </w:rPr>
              <w:t>Gym</w:t>
            </w:r>
          </w:p>
        </w:tc>
      </w:tr>
    </w:tbl>
    <w:p w14:paraId="55E8B00E" w14:textId="77777777" w:rsidR="00595471" w:rsidRPr="009B782A" w:rsidRDefault="00595471" w:rsidP="009B782A">
      <w:pPr>
        <w:pStyle w:val="ListBullet"/>
        <w:numPr>
          <w:ilvl w:val="0"/>
          <w:numId w:val="0"/>
        </w:numPr>
        <w:spacing w:before="0" w:line="240" w:lineRule="auto"/>
        <w:rPr>
          <w:sz w:val="24"/>
          <w:szCs w:val="28"/>
        </w:rPr>
      </w:pPr>
    </w:p>
    <w:sectPr w:rsidR="00595471" w:rsidRPr="009B782A" w:rsidSect="00385A8C">
      <w:type w:val="continuous"/>
      <w:pgSz w:w="12240" w:h="15840"/>
      <w:pgMar w:top="907" w:right="1080" w:bottom="288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93295" w14:textId="77777777" w:rsidR="0095109E" w:rsidRDefault="0095109E" w:rsidP="00E97F0F">
      <w:r>
        <w:separator/>
      </w:r>
    </w:p>
  </w:endnote>
  <w:endnote w:type="continuationSeparator" w:id="0">
    <w:p w14:paraId="09C598C8" w14:textId="77777777" w:rsidR="0095109E" w:rsidRDefault="0095109E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89EE4" w14:textId="77777777" w:rsidR="0095109E" w:rsidRDefault="0095109E" w:rsidP="00E97F0F">
      <w:r>
        <w:separator/>
      </w:r>
    </w:p>
  </w:footnote>
  <w:footnote w:type="continuationSeparator" w:id="0">
    <w:p w14:paraId="03F780AC" w14:textId="77777777" w:rsidR="0095109E" w:rsidRDefault="0095109E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064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4415"/>
    <w:multiLevelType w:val="hybridMultilevel"/>
    <w:tmpl w:val="1528F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F8F08D0"/>
    <w:multiLevelType w:val="hybridMultilevel"/>
    <w:tmpl w:val="7E947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42314"/>
    <w:multiLevelType w:val="hybridMultilevel"/>
    <w:tmpl w:val="04102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F5F5F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1CE70AA5"/>
    <w:multiLevelType w:val="hybridMultilevel"/>
    <w:tmpl w:val="0996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F1309"/>
    <w:multiLevelType w:val="hybridMultilevel"/>
    <w:tmpl w:val="C78E2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0338C"/>
    <w:multiLevelType w:val="hybridMultilevel"/>
    <w:tmpl w:val="851AA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23C9D"/>
    <w:multiLevelType w:val="hybridMultilevel"/>
    <w:tmpl w:val="0FD81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DDDDD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DDDDD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3DA81786"/>
    <w:multiLevelType w:val="hybridMultilevel"/>
    <w:tmpl w:val="4B3C9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10CDA"/>
    <w:multiLevelType w:val="hybridMultilevel"/>
    <w:tmpl w:val="6BB0B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1394E"/>
    <w:multiLevelType w:val="hybridMultilevel"/>
    <w:tmpl w:val="32684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76CFE"/>
    <w:multiLevelType w:val="hybridMultilevel"/>
    <w:tmpl w:val="51F4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10"/>
  </w:num>
  <w:num w:numId="2" w16cid:durableId="579363217">
    <w:abstractNumId w:val="18"/>
  </w:num>
  <w:num w:numId="3" w16cid:durableId="1739477200">
    <w:abstractNumId w:val="5"/>
  </w:num>
  <w:num w:numId="4" w16cid:durableId="1850561498">
    <w:abstractNumId w:val="17"/>
  </w:num>
  <w:num w:numId="5" w16cid:durableId="1439131869">
    <w:abstractNumId w:val="9"/>
  </w:num>
  <w:num w:numId="6" w16cid:durableId="522599447">
    <w:abstractNumId w:val="0"/>
  </w:num>
  <w:num w:numId="7" w16cid:durableId="1779566287">
    <w:abstractNumId w:val="2"/>
  </w:num>
  <w:num w:numId="8" w16cid:durableId="2006325930">
    <w:abstractNumId w:val="12"/>
  </w:num>
  <w:num w:numId="9" w16cid:durableId="1444033012">
    <w:abstractNumId w:val="3"/>
  </w:num>
  <w:num w:numId="10" w16cid:durableId="448744453">
    <w:abstractNumId w:val="8"/>
  </w:num>
  <w:num w:numId="11" w16cid:durableId="1505440799">
    <w:abstractNumId w:val="15"/>
  </w:num>
  <w:num w:numId="12" w16cid:durableId="415176685">
    <w:abstractNumId w:val="1"/>
  </w:num>
  <w:num w:numId="13" w16cid:durableId="270935874">
    <w:abstractNumId w:val="14"/>
  </w:num>
  <w:num w:numId="14" w16cid:durableId="1495342349">
    <w:abstractNumId w:val="13"/>
  </w:num>
  <w:num w:numId="15" w16cid:durableId="1228301420">
    <w:abstractNumId w:val="16"/>
  </w:num>
  <w:num w:numId="16" w16cid:durableId="1915162314">
    <w:abstractNumId w:val="7"/>
  </w:num>
  <w:num w:numId="17" w16cid:durableId="2070152813">
    <w:abstractNumId w:val="11"/>
  </w:num>
  <w:num w:numId="18" w16cid:durableId="569461731">
    <w:abstractNumId w:val="4"/>
  </w:num>
  <w:num w:numId="19" w16cid:durableId="665014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7A"/>
    <w:rsid w:val="000023FF"/>
    <w:rsid w:val="00051DD4"/>
    <w:rsid w:val="00064367"/>
    <w:rsid w:val="000761F2"/>
    <w:rsid w:val="000B3CCE"/>
    <w:rsid w:val="000B6298"/>
    <w:rsid w:val="000D5216"/>
    <w:rsid w:val="001054FD"/>
    <w:rsid w:val="0010570D"/>
    <w:rsid w:val="00180710"/>
    <w:rsid w:val="00195EF4"/>
    <w:rsid w:val="001C17AE"/>
    <w:rsid w:val="001D7755"/>
    <w:rsid w:val="00222532"/>
    <w:rsid w:val="00285F5A"/>
    <w:rsid w:val="002D6F34"/>
    <w:rsid w:val="0030456C"/>
    <w:rsid w:val="00304FD1"/>
    <w:rsid w:val="00322A7F"/>
    <w:rsid w:val="00347C6E"/>
    <w:rsid w:val="00356172"/>
    <w:rsid w:val="00356697"/>
    <w:rsid w:val="0037188E"/>
    <w:rsid w:val="00385A8C"/>
    <w:rsid w:val="00385FE3"/>
    <w:rsid w:val="003A3CEA"/>
    <w:rsid w:val="003A7A15"/>
    <w:rsid w:val="003B446A"/>
    <w:rsid w:val="00404608"/>
    <w:rsid w:val="004318EF"/>
    <w:rsid w:val="00462DB0"/>
    <w:rsid w:val="00490DB9"/>
    <w:rsid w:val="004B458D"/>
    <w:rsid w:val="004C3597"/>
    <w:rsid w:val="004D2889"/>
    <w:rsid w:val="00510684"/>
    <w:rsid w:val="00512023"/>
    <w:rsid w:val="00527FEB"/>
    <w:rsid w:val="00537D35"/>
    <w:rsid w:val="0057527E"/>
    <w:rsid w:val="005937B7"/>
    <w:rsid w:val="00595471"/>
    <w:rsid w:val="005A4905"/>
    <w:rsid w:val="005A5DD3"/>
    <w:rsid w:val="005A7214"/>
    <w:rsid w:val="005D2ADF"/>
    <w:rsid w:val="005D5664"/>
    <w:rsid w:val="005E78E1"/>
    <w:rsid w:val="005F3952"/>
    <w:rsid w:val="006139F8"/>
    <w:rsid w:val="00615397"/>
    <w:rsid w:val="00643E15"/>
    <w:rsid w:val="00651F22"/>
    <w:rsid w:val="006658E5"/>
    <w:rsid w:val="0069681E"/>
    <w:rsid w:val="006C7B3E"/>
    <w:rsid w:val="006E6F61"/>
    <w:rsid w:val="0070537A"/>
    <w:rsid w:val="00773B42"/>
    <w:rsid w:val="007A5431"/>
    <w:rsid w:val="007C5324"/>
    <w:rsid w:val="007F49C2"/>
    <w:rsid w:val="008156AE"/>
    <w:rsid w:val="00895C06"/>
    <w:rsid w:val="008A18E3"/>
    <w:rsid w:val="008B3A32"/>
    <w:rsid w:val="008B43F8"/>
    <w:rsid w:val="008B6187"/>
    <w:rsid w:val="008C49DB"/>
    <w:rsid w:val="008C5D5E"/>
    <w:rsid w:val="008D0ACA"/>
    <w:rsid w:val="00913310"/>
    <w:rsid w:val="0095109E"/>
    <w:rsid w:val="009A0812"/>
    <w:rsid w:val="009B782A"/>
    <w:rsid w:val="009F442E"/>
    <w:rsid w:val="00A06949"/>
    <w:rsid w:val="00A07BB9"/>
    <w:rsid w:val="00A40DEC"/>
    <w:rsid w:val="00A47A4E"/>
    <w:rsid w:val="00A66AFF"/>
    <w:rsid w:val="00A753F2"/>
    <w:rsid w:val="00AA036F"/>
    <w:rsid w:val="00AA3564"/>
    <w:rsid w:val="00AB359B"/>
    <w:rsid w:val="00AB4707"/>
    <w:rsid w:val="00AE1FE7"/>
    <w:rsid w:val="00B00B32"/>
    <w:rsid w:val="00B30CC6"/>
    <w:rsid w:val="00BD6F90"/>
    <w:rsid w:val="00C23DE3"/>
    <w:rsid w:val="00C74AF9"/>
    <w:rsid w:val="00CC0FFE"/>
    <w:rsid w:val="00CE3B09"/>
    <w:rsid w:val="00D44C0E"/>
    <w:rsid w:val="00D871D4"/>
    <w:rsid w:val="00E730EF"/>
    <w:rsid w:val="00E7344F"/>
    <w:rsid w:val="00E7404E"/>
    <w:rsid w:val="00E76C1C"/>
    <w:rsid w:val="00E76D1E"/>
    <w:rsid w:val="00E97F0F"/>
    <w:rsid w:val="00EF0426"/>
    <w:rsid w:val="00F06B66"/>
    <w:rsid w:val="00F73B1E"/>
    <w:rsid w:val="00FA3628"/>
    <w:rsid w:val="00FA7765"/>
    <w:rsid w:val="00FB5FCF"/>
    <w:rsid w:val="00FC6CDF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171D0"/>
  <w15:chartTrackingRefBased/>
  <w15:docId w15:val="{3BFF310D-21AD-4E2E-A7FE-09EAA697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F2F2F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F2F2F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F2F2F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F2F2F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F2F2F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A5A5A5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475777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F2F2F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F2F2F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F2F2F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3A7A15"/>
    <w:rPr>
      <w:color w:val="8696B7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abdullah18512/Supermarket-Billing-system" TargetMode="External"/><Relationship Id="rId18" Type="http://schemas.openxmlformats.org/officeDocument/2006/relationships/hyperlink" Target="https://github.com/abdullah18512/CodeAlpha_Calculator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bdullah18512/OOP-Project" TargetMode="External"/><Relationship Id="rId17" Type="http://schemas.openxmlformats.org/officeDocument/2006/relationships/hyperlink" Target="https://github.com/abdullah18512/CodeAlpha_ImageGaller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bdullah18512/capstone-project-2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bdullah18512" TargetMode="External"/><Relationship Id="rId5" Type="http://schemas.openxmlformats.org/officeDocument/2006/relationships/styles" Target="styles.xml"/><Relationship Id="rId15" Type="http://schemas.openxmlformats.org/officeDocument/2006/relationships/hyperlink" Target="https://static-site-teal-five.vercel.app/" TargetMode="External"/><Relationship Id="rId10" Type="http://schemas.openxmlformats.org/officeDocument/2006/relationships/hyperlink" Target="http://www.linkedin.com/in/muhammad-abdullah-nadeem-554216379" TargetMode="External"/><Relationship Id="rId19" Type="http://schemas.openxmlformats.org/officeDocument/2006/relationships/hyperlink" Target="https://github.com/abdullah18512/Workspace-Portfol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abdullah18512/static-sit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dullah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475777"/>
      </a:hlink>
      <a:folHlink>
        <a:srgbClr val="8696B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</Template>
  <TotalTime>5</TotalTime>
  <Pages>3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 Nadeem</cp:lastModifiedBy>
  <cp:revision>2</cp:revision>
  <cp:lastPrinted>2026-07-07T20:36:00Z</cp:lastPrinted>
  <dcterms:created xsi:type="dcterms:W3CDTF">2026-07-07T20:41:00Z</dcterms:created>
  <dcterms:modified xsi:type="dcterms:W3CDTF">2026-07-07T20:41:00Z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